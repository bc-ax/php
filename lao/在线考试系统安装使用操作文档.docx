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040" w:rsidRDefault="00836040">
      <w:pPr>
        <w:jc w:val="center"/>
        <w:rPr>
          <w:rFonts w:ascii="宋体" w:cs="宋体"/>
          <w:b/>
          <w:bCs/>
          <w:sz w:val="48"/>
          <w:szCs w:val="48"/>
        </w:rPr>
      </w:pPr>
      <w:r>
        <w:rPr>
          <w:rFonts w:ascii="宋体" w:hAnsi="宋体" w:cs="宋体" w:hint="eastAsia"/>
          <w:b/>
          <w:bCs/>
          <w:sz w:val="48"/>
          <w:szCs w:val="48"/>
        </w:rPr>
        <w:t>在线模拟考试系统使用手册</w:t>
      </w:r>
    </w:p>
    <w:p w:rsidR="00836040" w:rsidRDefault="00836040">
      <w:pPr>
        <w:jc w:val="center"/>
        <w:rPr>
          <w:rFonts w:ascii="宋体" w:cs="宋体"/>
          <w:b/>
          <w:bCs/>
          <w:sz w:val="48"/>
          <w:szCs w:val="48"/>
        </w:rPr>
      </w:pPr>
    </w:p>
    <w:p w:rsidR="00836040" w:rsidRDefault="00836040">
      <w:pPr>
        <w:pStyle w:val="ListParagraph1"/>
        <w:numPr>
          <w:ilvl w:val="0"/>
          <w:numId w:val="1"/>
        </w:numPr>
        <w:ind w:firstLineChars="0"/>
        <w:jc w:val="left"/>
        <w:rPr>
          <w:rFonts w:cs="Times New Roman"/>
          <w:b/>
          <w:bCs/>
          <w:sz w:val="30"/>
          <w:szCs w:val="30"/>
        </w:rPr>
      </w:pPr>
      <w:r>
        <w:rPr>
          <w:rFonts w:cs="宋体" w:hint="eastAsia"/>
          <w:b/>
          <w:bCs/>
          <w:sz w:val="30"/>
          <w:szCs w:val="30"/>
        </w:rPr>
        <w:t>安装：</w:t>
      </w:r>
    </w:p>
    <w:p w:rsidR="00836040" w:rsidRDefault="00836040">
      <w:pPr>
        <w:pStyle w:val="ListParagraph1"/>
        <w:numPr>
          <w:ilvl w:val="0"/>
          <w:numId w:val="2"/>
        </w:numPr>
        <w:ind w:firstLineChars="0"/>
        <w:jc w:val="left"/>
        <w:rPr>
          <w:rFonts w:cs="Times New Roman"/>
        </w:rPr>
      </w:pPr>
      <w:r>
        <w:rPr>
          <w:rFonts w:cs="宋体" w:hint="eastAsia"/>
        </w:rPr>
        <w:t>将下载的安装文件放到服务器根目录：</w:t>
      </w:r>
    </w:p>
    <w:p w:rsidR="00836040" w:rsidRDefault="00836040">
      <w:pPr>
        <w:pStyle w:val="ListParagraph1"/>
        <w:ind w:left="720" w:firstLineChars="0" w:firstLine="0"/>
        <w:jc w:val="left"/>
        <w:rPr>
          <w:rFonts w:cs="Times New Roman"/>
        </w:rPr>
      </w:pPr>
      <w:r>
        <w:rPr>
          <w:rFonts w:cs="宋体"/>
        </w:rPr>
        <w:t xml:space="preserve">  </w:t>
      </w:r>
      <w:r>
        <w:rPr>
          <w:rFonts w:cs="宋体" w:hint="eastAsia"/>
        </w:rPr>
        <w:t>我这里以</w:t>
      </w:r>
      <w:r>
        <w:t>appsever</w:t>
      </w:r>
      <w:r>
        <w:rPr>
          <w:rFonts w:hint="eastAsia"/>
        </w:rPr>
        <w:t>（本地电脑安装）</w:t>
      </w:r>
      <w:r>
        <w:rPr>
          <w:rFonts w:cs="宋体" w:hint="eastAsia"/>
        </w:rPr>
        <w:t>为演示，首先下载</w:t>
      </w:r>
      <w:r>
        <w:rPr>
          <w:rFonts w:cs="宋体"/>
        </w:rPr>
        <w:t>appserver 2</w:t>
      </w:r>
      <w:r>
        <w:rPr>
          <w:rFonts w:cs="宋体" w:hint="eastAsia"/>
        </w:rPr>
        <w:t>后，点击安装</w:t>
      </w:r>
      <w:r>
        <w:rPr>
          <w:rFonts w:cs="宋体"/>
        </w:rPr>
        <w:t>appserver,</w:t>
      </w:r>
      <w:r>
        <w:rPr>
          <w:rFonts w:cs="宋体" w:hint="eastAsia"/>
        </w:rPr>
        <w:t>具体安装步骤可参考百度搜索。</w:t>
      </w:r>
      <w:r>
        <w:rPr>
          <w:rFonts w:cs="宋体"/>
        </w:rPr>
        <w:t>appserver</w:t>
      </w:r>
      <w:r>
        <w:rPr>
          <w:rFonts w:cs="宋体" w:hint="eastAsia"/>
        </w:rPr>
        <w:t>环境安装好后，将下载的安装文件放到服务器根目录</w:t>
      </w:r>
      <w:r>
        <w:rPr>
          <w:rFonts w:cs="宋体"/>
        </w:rPr>
        <w:t>www</w:t>
      </w:r>
      <w:r>
        <w:rPr>
          <w:rFonts w:cs="宋体" w:hint="eastAsia"/>
        </w:rPr>
        <w:t>目录下：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2" o:spid="_x0000_i1025" type="#_x0000_t75" style="width:522.75pt;height:358.5pt;visibility:visible">
            <v:imagedata r:id="rId5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t>3</w:t>
      </w:r>
      <w:r>
        <w:rPr>
          <w:rFonts w:cs="宋体" w:hint="eastAsia"/>
        </w:rPr>
        <w:t>、将解压后的安装文件放到“</w:t>
      </w:r>
      <w:r>
        <w:t>kaoshi</w:t>
      </w:r>
      <w:r>
        <w:rPr>
          <w:rFonts w:cs="宋体" w:hint="eastAsia"/>
        </w:rPr>
        <w:t>”文件夹下（文件夹名称可以自定义）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3" o:spid="_x0000_i1026" type="#_x0000_t75" style="width:522.75pt;height:164.25pt;visibility:visible">
            <v:imagedata r:id="rId6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t>4</w:t>
      </w:r>
      <w:r>
        <w:rPr>
          <w:rFonts w:cs="宋体" w:hint="eastAsia"/>
        </w:rPr>
        <w:t>、导入数据库文件，我这里用</w:t>
      </w:r>
      <w:r>
        <w:t>phpmyadmin</w:t>
      </w:r>
      <w:r>
        <w:rPr>
          <w:rFonts w:cs="宋体" w:hint="eastAsia"/>
        </w:rPr>
        <w:t>为例导入；本地环境用户访问：</w:t>
      </w:r>
      <w:r>
        <w:t>http://127.0.0.1/phpmyadmin/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4" o:spid="_x0000_i1027" type="#_x0000_t75" style="width:522pt;height:214.5pt;visibility:visible">
            <v:imagedata r:id="rId7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找到创建一个新的数据库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5" o:spid="_x0000_i1028" type="#_x0000_t75" style="width:522pt;height:177pt;visibility:visible">
            <v:imagedata r:id="rId8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我创建了一个以“</w:t>
      </w:r>
      <w:r>
        <w:t>kaoshi</w:t>
      </w:r>
      <w:r>
        <w:rPr>
          <w:rFonts w:cs="宋体" w:hint="eastAsia"/>
        </w:rPr>
        <w:t>”为名称的数据库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6" o:spid="_x0000_i1029" type="#_x0000_t75" style="width:521.25pt;height:147pt;visibility:visible">
            <v:imagedata r:id="rId9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接下来导入数据库文件：（注意有些软件上面直接显示“导入”没有的就选择“</w:t>
      </w:r>
      <w:r>
        <w:t>import</w:t>
      </w:r>
      <w:r>
        <w:rPr>
          <w:rFonts w:cs="宋体" w:hint="eastAsia"/>
        </w:rPr>
        <w:t>”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7" o:spid="_x0000_i1030" type="#_x0000_t75" style="width:522pt;height:181.5pt;visibility:visible">
            <v:imagedata r:id="rId10" o:title=""/>
          </v:shape>
        </w:pict>
      </w:r>
    </w:p>
    <w:p w:rsidR="00836040" w:rsidRDefault="00836040">
      <w:pPr>
        <w:jc w:val="left"/>
        <w:rPr>
          <w:rFonts w:ascii="Tahoma" w:hAnsi="Tahoma" w:cs="Tahoma"/>
          <w:color w:val="444444"/>
          <w:shd w:val="clear" w:color="auto" w:fill="FFFFFF"/>
        </w:rPr>
      </w:pPr>
      <w:r>
        <w:rPr>
          <w:rFonts w:cs="宋体" w:hint="eastAsia"/>
        </w:rPr>
        <w:t>选择解压后文件夹中的</w:t>
      </w:r>
      <w:r>
        <w:rPr>
          <w:rFonts w:ascii="Tahoma" w:hAnsi="Tahoma" w:cs="Tahoma"/>
          <w:color w:val="444444"/>
          <w:shd w:val="clear" w:color="auto" w:fill="FFFFFF"/>
        </w:rPr>
        <w:t>kaoshi.sql</w:t>
      </w:r>
      <w:r>
        <w:rPr>
          <w:rFonts w:ascii="Tahoma" w:hAnsi="Tahoma" w:cs="宋体" w:hint="eastAsia"/>
          <w:color w:val="444444"/>
          <w:shd w:val="clear" w:color="auto" w:fill="FFFFFF"/>
        </w:rPr>
        <w:t>文件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8" o:spid="_x0000_i1031" type="#_x0000_t75" style="width:522pt;height:188.25pt;visibility:visible">
            <v:imagedata r:id="rId11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然后点击执行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49" o:spid="_x0000_i1032" type="#_x0000_t75" style="width:522pt;height:180.75pt;visibility:visible">
            <v:imagedata r:id="rId12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出现如下界面表示我们数据导入成功：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50" o:spid="_x0000_i1033" type="#_x0000_t75" style="width:522pt;height:244.5pt;visibility:visible">
            <v:imagedata r:id="rId13" o:title=""/>
          </v:shape>
        </w:pict>
      </w:r>
    </w:p>
    <w:p w:rsidR="00836040" w:rsidRDefault="00836040">
      <w:pPr>
        <w:jc w:val="left"/>
        <w:rPr>
          <w:rFonts w:ascii="Tahoma" w:hAnsi="Tahoma" w:cs="Tahoma"/>
          <w:color w:val="444444"/>
          <w:shd w:val="clear" w:color="auto" w:fill="FFFFFF"/>
        </w:rPr>
      </w:pPr>
      <w:r>
        <w:rPr>
          <w:rFonts w:ascii="Tahoma" w:hAnsi="Tahoma" w:cs="Tahoma"/>
          <w:color w:val="444444"/>
          <w:shd w:val="clear" w:color="auto" w:fill="FFFFFF"/>
        </w:rPr>
        <w:t>5</w:t>
      </w:r>
      <w:r>
        <w:rPr>
          <w:rFonts w:ascii="Tahoma" w:hAnsi="Tahoma" w:cs="宋体" w:hint="eastAsia"/>
          <w:color w:val="444444"/>
          <w:shd w:val="clear" w:color="auto" w:fill="FFFFFF"/>
        </w:rPr>
        <w:t>、在</w:t>
      </w:r>
      <w:r>
        <w:rPr>
          <w:rFonts w:ascii="Tahoma" w:hAnsi="Tahoma" w:cs="Tahoma"/>
          <w:color w:val="444444"/>
          <w:shd w:val="clear" w:color="auto" w:fill="FFFFFF"/>
        </w:rPr>
        <w:t>lib/config.inc.php</w:t>
      </w:r>
      <w:r>
        <w:rPr>
          <w:rFonts w:ascii="Tahoma" w:hAnsi="Tahoma" w:cs="宋体" w:hint="eastAsia"/>
          <w:color w:val="444444"/>
          <w:shd w:val="clear" w:color="auto" w:fill="FFFFFF"/>
        </w:rPr>
        <w:t>文件中设置数据库参数，注意都要保存为</w:t>
      </w:r>
      <w:r>
        <w:rPr>
          <w:rFonts w:ascii="Tahoma" w:hAnsi="Tahoma" w:cs="Tahoma"/>
          <w:color w:val="444444"/>
          <w:shd w:val="clear" w:color="auto" w:fill="FFFFFF"/>
        </w:rPr>
        <w:t>utf8</w:t>
      </w:r>
      <w:r>
        <w:rPr>
          <w:rFonts w:ascii="Tahoma" w:hAnsi="Tahoma" w:cs="宋体" w:hint="eastAsia"/>
          <w:color w:val="444444"/>
          <w:shd w:val="clear" w:color="auto" w:fill="FFFFFF"/>
        </w:rPr>
        <w:t>无</w:t>
      </w:r>
      <w:r>
        <w:rPr>
          <w:rFonts w:ascii="Tahoma" w:hAnsi="Tahoma" w:cs="Tahoma"/>
          <w:color w:val="444444"/>
          <w:shd w:val="clear" w:color="auto" w:fill="FFFFFF"/>
        </w:rPr>
        <w:t>bom</w:t>
      </w:r>
      <w:r>
        <w:rPr>
          <w:rFonts w:ascii="Tahoma" w:hAnsi="Tahoma" w:cs="宋体" w:hint="eastAsia"/>
          <w:color w:val="444444"/>
          <w:shd w:val="clear" w:color="auto" w:fill="FFFFFF"/>
        </w:rPr>
        <w:t>形式，请使用</w:t>
      </w:r>
      <w:r>
        <w:rPr>
          <w:rFonts w:ascii="Tahoma" w:hAnsi="Tahoma" w:cs="Tahoma"/>
          <w:color w:val="444444"/>
          <w:shd w:val="clear" w:color="auto" w:fill="FFFFFF"/>
        </w:rPr>
        <w:t>notpad++</w:t>
      </w:r>
      <w:r>
        <w:rPr>
          <w:rFonts w:ascii="Tahoma" w:hAnsi="Tahoma" w:cs="宋体" w:hint="eastAsia"/>
          <w:color w:val="444444"/>
          <w:shd w:val="clear" w:color="auto" w:fill="FFFFFF"/>
        </w:rPr>
        <w:t>或者</w:t>
      </w:r>
      <w:r>
        <w:rPr>
          <w:rFonts w:ascii="Tahoma" w:hAnsi="Tahoma" w:cs="Tahoma"/>
          <w:color w:val="444444"/>
          <w:shd w:val="clear" w:color="auto" w:fill="FFFFFF"/>
        </w:rPr>
        <w:t>dreamwaer</w:t>
      </w:r>
      <w:r>
        <w:rPr>
          <w:rFonts w:ascii="Tahoma" w:hAnsi="Tahoma" w:cs="宋体" w:hint="eastAsia"/>
          <w:color w:val="444444"/>
          <w:shd w:val="clear" w:color="auto" w:fill="FFFFFF"/>
        </w:rPr>
        <w:t>编辑工具来修改！切记请勿使用记事本打开！</w:t>
      </w:r>
    </w:p>
    <w:p w:rsidR="00836040" w:rsidRDefault="00836040">
      <w:pPr>
        <w:jc w:val="left"/>
        <w:rPr>
          <w:rFonts w:ascii="Tahoma" w:hAnsi="Tahoma" w:cs="Tahoma"/>
          <w:color w:val="444444"/>
          <w:shd w:val="clear" w:color="auto" w:fill="FFFFFF"/>
        </w:rPr>
      </w:pPr>
      <w:r w:rsidRPr="0042356D">
        <w:rPr>
          <w:rFonts w:ascii="Tahoma" w:hAnsi="Tahoma" w:cs="Tahoma"/>
          <w:noProof/>
          <w:color w:val="444444"/>
          <w:shd w:val="clear" w:color="auto" w:fill="FFFFFF"/>
        </w:rPr>
        <w:pict>
          <v:shape id="图片 52" o:spid="_x0000_i1034" type="#_x0000_t75" style="width:520.5pt;height:316.5pt;visibility:visible">
            <v:imagedata r:id="rId14" o:title=""/>
          </v:shape>
        </w:pict>
      </w:r>
    </w:p>
    <w:p w:rsidR="00836040" w:rsidRDefault="00836040">
      <w:pPr>
        <w:jc w:val="left"/>
        <w:rPr>
          <w:rFonts w:cs="Times New Roman"/>
        </w:rPr>
      </w:pPr>
    </w:p>
    <w:p w:rsidR="00836040" w:rsidRDefault="00836040">
      <w:pPr>
        <w:jc w:val="left"/>
        <w:rPr>
          <w:rFonts w:cs="Times New Roman"/>
        </w:rPr>
      </w:pPr>
      <w:r>
        <w:t>6</w:t>
      </w:r>
      <w:r>
        <w:rPr>
          <w:rFonts w:cs="宋体" w:hint="eastAsia"/>
        </w:rPr>
        <w:t>、访问前台：</w:t>
      </w:r>
      <w:hyperlink r:id="rId15" w:history="1">
        <w:r>
          <w:rPr>
            <w:rStyle w:val="Hyperlink"/>
            <w:rFonts w:cs="Calibri"/>
          </w:rPr>
          <w:t>http://127.0.0.1/kaoshi/</w:t>
        </w:r>
      </w:hyperlink>
      <w:r>
        <w:rPr>
          <w:rFonts w:cs="宋体" w:hint="eastAsia"/>
        </w:rPr>
        <w:t>（出现如下登陆界面表示我们安装成功）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51" o:spid="_x0000_i1035" type="#_x0000_t75" style="width:520.5pt;height:204.75pt;visibility:visible">
            <v:imagedata r:id="rId16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t>7</w:t>
      </w:r>
      <w:r>
        <w:rPr>
          <w:rFonts w:cs="宋体" w:hint="eastAsia"/>
        </w:rPr>
        <w:t>、访问后台地址：</w:t>
      </w:r>
      <w:r>
        <w:rPr>
          <w:rFonts w:ascii="Tahoma" w:hAnsi="Tahoma" w:cs="宋体" w:hint="eastAsia"/>
          <w:color w:val="444444"/>
          <w:shd w:val="clear" w:color="auto" w:fill="FFFFFF"/>
        </w:rPr>
        <w:t>后台地址：域名</w:t>
      </w:r>
      <w:r>
        <w:rPr>
          <w:rFonts w:ascii="Tahoma" w:hAnsi="Tahoma" w:cs="Tahoma"/>
          <w:color w:val="444444"/>
          <w:shd w:val="clear" w:color="auto" w:fill="FFFFFF"/>
        </w:rPr>
        <w:t>/index.php?core-master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53" o:spid="_x0000_i1036" type="#_x0000_t75" style="width:522pt;height:229.5pt;visibility:visible">
            <v:imagedata r:id="rId17" o:title=""/>
          </v:shape>
        </w:pict>
      </w:r>
    </w:p>
    <w:p w:rsidR="00836040" w:rsidRDefault="00836040">
      <w:pPr>
        <w:jc w:val="left"/>
        <w:rPr>
          <w:rFonts w:cs="Times New Roman"/>
        </w:rPr>
      </w:pPr>
      <w:r>
        <w:rPr>
          <w:rFonts w:cs="宋体" w:hint="eastAsia"/>
        </w:rPr>
        <w:t>出现如下界面表示一切正常，</w:t>
      </w:r>
      <w:r>
        <w:t>phpems</w:t>
      </w:r>
      <w:r>
        <w:rPr>
          <w:rFonts w:cs="宋体" w:hint="eastAsia"/>
        </w:rPr>
        <w:t>支持安装完成</w:t>
      </w:r>
    </w:p>
    <w:p w:rsidR="00836040" w:rsidRDefault="00836040">
      <w:pPr>
        <w:jc w:val="left"/>
        <w:rPr>
          <w:rFonts w:cs="Times New Roman"/>
        </w:rPr>
      </w:pPr>
      <w:r w:rsidRPr="0042356D">
        <w:rPr>
          <w:rFonts w:cs="Times New Roman"/>
          <w:noProof/>
        </w:rPr>
        <w:pict>
          <v:shape id="图片 72" o:spid="_x0000_i1037" type="#_x0000_t75" alt="图片1" style="width:522pt;height:91.5pt;visibility:visible">
            <v:imagedata r:id="rId18" o:title=""/>
          </v:shape>
        </w:pict>
      </w:r>
    </w:p>
    <w:p w:rsidR="00836040" w:rsidRDefault="00836040">
      <w:pPr>
        <w:jc w:val="left"/>
        <w:rPr>
          <w:rFonts w:cs="Times New Roman"/>
        </w:rPr>
      </w:pPr>
    </w:p>
    <w:p w:rsidR="00836040" w:rsidRDefault="00836040">
      <w:pPr>
        <w:pStyle w:val="ListParagraph1"/>
        <w:ind w:firstLineChars="0" w:firstLine="0"/>
        <w:rPr>
          <w:rFonts w:cs="Times New Roman"/>
          <w:b/>
          <w:bCs/>
          <w:sz w:val="30"/>
          <w:szCs w:val="30"/>
        </w:rPr>
      </w:pPr>
      <w:r>
        <w:rPr>
          <w:rFonts w:cs="宋体" w:hint="eastAsia"/>
          <w:b/>
          <w:bCs/>
          <w:sz w:val="30"/>
          <w:szCs w:val="30"/>
        </w:rPr>
        <w:t>二、科目与试题的添加流程</w:t>
      </w: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增加科目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登陆后台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73" o:spid="_x0000_i1038" type="#_x0000_t75" alt="图片1" style="width:481.5pt;height:99pt;visibility:visible">
            <v:imagedata r:id="rId19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75" o:spid="_x0000_i1039" type="#_x0000_t75" alt="图片1" style="width:519pt;height:166.5pt;visibility:visible">
            <v:imagedata r:id="rId20" o:title=""/>
          </v:shape>
        </w:pict>
      </w:r>
      <w:bookmarkStart w:id="0" w:name="_GoBack"/>
      <w:bookmarkEnd w:id="0"/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添加科目：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3" o:spid="_x0000_i1040" type="#_x0000_t75" style="width:521.25pt;height:155.25pt;visibility:visible">
            <v:imagedata r:id="rId21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添加栏目名称：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4" o:spid="_x0000_i1041" type="#_x0000_t75" style="width:522pt;height:138pt;visibility:visible">
            <v:imagedata r:id="rId22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添加栏目名称后点击提交后如下图：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5" o:spid="_x0000_i1042" type="#_x0000_t75" style="width:522pt;height:147pt;visibility:visible">
            <v:imagedata r:id="rId23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增加章节：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6" o:spid="_x0000_i1043" type="#_x0000_t75" style="width:522pt;height:155.25pt;visibility:visible">
            <v:imagedata r:id="rId24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7" o:spid="_x0000_i1044" type="#_x0000_t75" style="width:521.25pt;height:155.25pt;visibility:visible">
            <v:imagedata r:id="rId25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9" o:spid="_x0000_i1045" type="#_x0000_t75" style="width:522pt;height:155.25pt;visibility:visible">
            <v:imagedata r:id="rId26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10" o:spid="_x0000_i1046" type="#_x0000_t75" style="width:522pt;height:155.25pt;visibility:visible">
            <v:imagedata r:id="rId27" o:title=""/>
          </v:shape>
        </w:pict>
      </w: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增加知识点：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11" o:spid="_x0000_i1047" type="#_x0000_t75" style="width:519.75pt;height:147.75pt;visibility:visible">
            <v:imagedata r:id="rId28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b/>
          <w:bCs/>
        </w:rPr>
      </w:pPr>
      <w:r w:rsidRPr="0042356D">
        <w:rPr>
          <w:rFonts w:cs="Times New Roman"/>
          <w:b/>
          <w:noProof/>
        </w:rPr>
        <w:pict>
          <v:shape id="图片 12" o:spid="_x0000_i1048" type="#_x0000_t75" style="width:522pt;height:155.25pt;visibility:visible">
            <v:imagedata r:id="rId29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注意：知识点需要英文逗号隔开，可以批量增加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3" o:spid="_x0000_i1049" type="#_x0000_t75" style="width:522pt;height:155.25pt;visibility:visible">
            <v:imagedata r:id="rId30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4" o:spid="_x0000_i1050" type="#_x0000_t75" style="width:522pt;height:240pt;visibility:visible">
            <v:imagedata r:id="rId31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增加试题</w:t>
      </w:r>
      <w:r>
        <w:rPr>
          <w:rFonts w:cs="宋体" w:hint="eastAsia"/>
        </w:rPr>
        <w:t>（批量上传非火狐浏览器）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5" o:spid="_x0000_i1051" type="#_x0000_t75" style="width:515.25pt;height:162pt;visibility:visible">
            <v:imagedata r:id="rId32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6" o:spid="_x0000_i1052" type="#_x0000_t75" style="width:522.75pt;height:196.5pt;visibility:visible">
            <v:imagedata r:id="rId33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7" o:spid="_x0000_i1053" type="#_x0000_t75" style="width:521.25pt;height:222pt;visibility:visible">
            <v:imagedata r:id="rId34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8" o:spid="_x0000_i1054" type="#_x0000_t75" style="width:518.25pt;height:264.75pt;visibility:visible">
            <v:imagedata r:id="rId35" o:title=""/>
          </v:shape>
        </w:pict>
      </w: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增加试卷</w:t>
      </w:r>
      <w:r>
        <w:rPr>
          <w:rFonts w:cs="宋体" w:hint="eastAsia"/>
        </w:rPr>
        <w:t>（如果出现主观题就用教师评卷，难度必须填，抽题是按照难度来抽，没有的题型填</w:t>
      </w:r>
      <w:r>
        <w:t>0</w:t>
      </w:r>
      <w:r>
        <w:rPr>
          <w:rFonts w:cs="宋体" w:hint="eastAsia"/>
        </w:rPr>
        <w:t>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19" o:spid="_x0000_i1055" type="#_x0000_t75" style="width:514.5pt;height:129.75pt;visibility:visible">
            <v:imagedata r:id="rId36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0" o:spid="_x0000_i1056" type="#_x0000_t75" style="width:522.75pt;height:166.5pt;visibility:visible">
            <v:imagedata r:id="rId37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1" o:spid="_x0000_i1057" type="#_x0000_t75" style="width:517.5pt;height:240.75pt;visibility:visible">
            <v:imagedata r:id="rId38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注：描述可选填（主要是对题的说明）；难易程度必填否则无法抽到试题；没有的题型填</w:t>
      </w:r>
      <w:r>
        <w:t>0</w:t>
      </w:r>
      <w:r>
        <w:rPr>
          <w:rFonts w:cs="宋体" w:hint="eastAsia"/>
        </w:rPr>
        <w:t>。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2" o:spid="_x0000_i1058" type="#_x0000_t75" style="width:522pt;height:154.5pt;visibility:visible">
            <v:imagedata r:id="rId39" o:title=""/>
          </v:shape>
        </w:pict>
      </w: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</w:rPr>
      </w:pPr>
      <w:r>
        <w:rPr>
          <w:rFonts w:cs="宋体" w:hint="eastAsia"/>
          <w:b/>
          <w:bCs/>
        </w:rPr>
        <w:t>增加考场</w:t>
      </w:r>
      <w:r>
        <w:rPr>
          <w:rFonts w:cs="宋体" w:hint="eastAsia"/>
        </w:rPr>
        <w:t>（</w:t>
      </w:r>
      <w:r>
        <w:t>api</w:t>
      </w:r>
      <w:r>
        <w:rPr>
          <w:rFonts w:cs="宋体" w:hint="eastAsia"/>
        </w:rPr>
        <w:t>标识是以后做用户整合用，个人用户目前无须考虑）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3" o:spid="_x0000_i1059" type="#_x0000_t75" style="width:516pt;height:221.25pt;visibility:visible">
            <v:imagedata r:id="rId40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4" o:spid="_x0000_i1060" type="#_x0000_t75" style="width:516pt;height:245.25pt;visibility:visible">
            <v:imagedata r:id="rId41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</w:rPr>
      </w:pPr>
      <w:r>
        <w:rPr>
          <w:rFonts w:cs="宋体" w:hint="eastAsia"/>
          <w:b/>
          <w:bCs/>
        </w:rPr>
        <w:t>设置考试范围</w:t>
      </w:r>
      <w:r>
        <w:rPr>
          <w:rFonts w:cs="宋体" w:hint="eastAsia"/>
        </w:rPr>
        <w:t>（考试范围就选增加的知识点）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5" o:spid="_x0000_i1061" type="#_x0000_t75" style="width:516.75pt;height:227.25pt;visibility:visible">
            <v:imagedata r:id="rId42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6" o:spid="_x0000_i1062" type="#_x0000_t75" style="width:521.25pt;height:219pt;visibility:visible">
            <v:imagedata r:id="rId43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前台演示：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7" o:spid="_x0000_i1063" type="#_x0000_t75" style="width:522pt;height:157.5pt;visibility:visible">
            <v:imagedata r:id="rId44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8" o:spid="_x0000_i1064" type="#_x0000_t75" style="width:522pt;height:125.25pt;visibility:visible">
            <v:imagedata r:id="rId45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29" o:spid="_x0000_i1065" type="#_x0000_t75" style="width:518.25pt;height:321pt;visibility:visible">
            <v:imagedata r:id="rId46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0" o:spid="_x0000_i1066" type="#_x0000_t75" style="width:522pt;height:131.25pt;visibility:visible">
            <v:imagedata r:id="rId47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1" o:spid="_x0000_i1067" type="#_x0000_t75" style="width:516pt;height:180.75pt;visibility:visible">
            <v:imagedata r:id="rId48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2" o:spid="_x0000_i1068" type="#_x0000_t75" style="width:522pt;height:203.25pt;visibility:visible">
            <v:imagedata r:id="rId49" o:title=""/>
          </v:shape>
        </w:pict>
      </w:r>
    </w:p>
    <w:p w:rsidR="00836040" w:rsidRDefault="00836040">
      <w:pPr>
        <w:pStyle w:val="ListParagraph1"/>
        <w:numPr>
          <w:ilvl w:val="0"/>
          <w:numId w:val="3"/>
        </w:numPr>
        <w:ind w:firstLineChars="0"/>
        <w:rPr>
          <w:rFonts w:cs="Times New Roman"/>
          <w:b/>
          <w:bCs/>
        </w:rPr>
      </w:pPr>
      <w:r>
        <w:rPr>
          <w:rFonts w:cs="宋体" w:hint="eastAsia"/>
          <w:b/>
          <w:bCs/>
        </w:rPr>
        <w:t>设置科目管理老师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增加教师账户：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3" o:spid="_x0000_i1069" type="#_x0000_t75" style="width:518.25pt;height:74.25pt;visibility:visible">
            <v:imagedata r:id="rId50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4" o:spid="_x0000_i1070" type="#_x0000_t75" style="width:522.75pt;height:232.5pt;visibility:visible">
            <v:imagedata r:id="rId51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点击提交：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5" o:spid="_x0000_i1071" type="#_x0000_t75" style="width:520.5pt;height:33.75pt;visibility:visible">
            <v:imagedata r:id="rId52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增加管理科目：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6" o:spid="_x0000_i1072" type="#_x0000_t75" style="width:522pt;height:36.75pt;visibility:visible">
            <v:imagedata r:id="rId53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7" o:spid="_x0000_i1073" type="#_x0000_t75" style="width:522pt;height:209.25pt;visibility:visible">
            <v:imagedata r:id="rId54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注意：当新加了考试科目时，此处不会自动显示，需要进行如下操作：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_x0000_i1074" type="#_x0000_t75" style="width:518.25pt;height:157.5pt;visibility:visible">
            <v:imagedata r:id="rId55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点击齿轮图标，进入字段设置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_x0000_i1075" type="#_x0000_t75" style="width:521.25pt;height:195.75pt;visibility:visible">
            <v:imagedata r:id="rId56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寻找图中标红的字段，点击编辑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_x0000_i1076" type="#_x0000_t75" style="width:520.5pt;height:198pt;visibility:visible">
            <v:imagedata r:id="rId57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在可选值列表中增加新加的科目和</w:t>
      </w:r>
      <w:r>
        <w:t>ID</w:t>
      </w:r>
      <w:r>
        <w:rPr>
          <w:rFonts w:cs="宋体" w:hint="eastAsia"/>
        </w:rPr>
        <w:t>，如新加的科目</w:t>
      </w:r>
      <w:r>
        <w:t>ID</w:t>
      </w:r>
      <w:r>
        <w:rPr>
          <w:rFonts w:cs="宋体" w:hint="eastAsia"/>
        </w:rPr>
        <w:t>为</w:t>
      </w:r>
      <w:r>
        <w:t>4</w:t>
      </w:r>
      <w:r>
        <w:rPr>
          <w:rFonts w:cs="宋体" w:hint="eastAsia"/>
        </w:rPr>
        <w:t>，名称为数学，则加入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_x0000_i1077" type="#_x0000_t75" style="width:518.25pt;height:150pt;visibility:visible">
            <v:imagedata r:id="rId58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提交后返回上文中修改管理科目页面进行设置即可。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点击提交完成前台登陆：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38" o:spid="_x0000_i1078" type="#_x0000_t75" style="width:521.25pt;height:179.25pt;visibility:visible">
            <v:imagedata r:id="rId59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注意这里点击进入教师管理平台：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40" o:spid="_x0000_i1079" type="#_x0000_t75" style="width:522pt;height:178.5pt;visibility:visible">
            <v:imagedata r:id="rId60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教师管理操作平台：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 w:rsidRPr="0042356D">
        <w:rPr>
          <w:rFonts w:cs="Times New Roman"/>
          <w:noProof/>
        </w:rPr>
        <w:pict>
          <v:shape id="图片 41" o:spid="_x0000_i1080" type="#_x0000_t75" style="width:516pt;height:222.75pt;visibility:visible">
            <v:imagedata r:id="rId61" o:title=""/>
          </v:shape>
        </w:pic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rPr>
          <w:rFonts w:cs="宋体" w:hint="eastAsia"/>
        </w:rPr>
        <w:t>各项功能使用者可自行研究，都比较简单易懂！</w:t>
      </w:r>
    </w:p>
    <w:p w:rsidR="00836040" w:rsidRDefault="00836040">
      <w:pPr>
        <w:pStyle w:val="ListParagraph1"/>
        <w:ind w:left="360" w:firstLineChars="0" w:firstLine="0"/>
        <w:rPr>
          <w:rFonts w:cs="Times New Roman"/>
          <w:sz w:val="32"/>
          <w:szCs w:val="32"/>
        </w:rPr>
      </w:pPr>
    </w:p>
    <w:p w:rsidR="00836040" w:rsidRDefault="00836040">
      <w:pPr>
        <w:rPr>
          <w:rFonts w:cs="Times New Roman"/>
          <w:b/>
          <w:bCs/>
          <w:sz w:val="32"/>
          <w:szCs w:val="32"/>
        </w:rPr>
      </w:pPr>
      <w:r>
        <w:rPr>
          <w:rFonts w:cs="宋体" w:hint="eastAsia"/>
          <w:b/>
          <w:bCs/>
          <w:sz w:val="32"/>
          <w:szCs w:val="32"/>
        </w:rPr>
        <w:t>三、系统文件说明：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api UC</w:t>
      </w:r>
      <w:r>
        <w:rPr>
          <w:rFonts w:cs="宋体" w:hint="eastAsia"/>
        </w:rPr>
        <w:t>整合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app</w:t>
      </w:r>
      <w:r>
        <w:rPr>
          <w:rFonts w:cs="宋体" w:hint="eastAsia"/>
        </w:rPr>
        <w:t>（系统框架文件）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bank-------------------</w:t>
      </w:r>
      <w:r>
        <w:rPr>
          <w:rFonts w:cs="宋体" w:hint="eastAsia"/>
        </w:rPr>
        <w:t>财务模块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content---------------</w:t>
      </w:r>
      <w:r>
        <w:rPr>
          <w:rFonts w:cs="宋体" w:hint="eastAsia"/>
        </w:rPr>
        <w:t>内容模块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core-------------------</w:t>
      </w:r>
      <w:r>
        <w:rPr>
          <w:rFonts w:cs="宋体" w:hint="eastAsia"/>
        </w:rPr>
        <w:t>核心模块（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document------------</w:t>
      </w:r>
      <w:r>
        <w:rPr>
          <w:rFonts w:cs="宋体" w:hint="eastAsia"/>
        </w:rPr>
        <w:t>文件模块（上传和下载文件用的）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exam-------------------</w:t>
      </w:r>
      <w:r>
        <w:rPr>
          <w:rFonts w:cs="宋体" w:hint="eastAsia"/>
        </w:rPr>
        <w:t>考试模块（主模块）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user---------------------</w:t>
      </w:r>
      <w:r>
        <w:rPr>
          <w:rFonts w:cs="宋体" w:hint="eastAsia"/>
        </w:rPr>
        <w:t>用户模块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data</w:t>
      </w:r>
      <w:r>
        <w:rPr>
          <w:rFonts w:cs="宋体" w:hint="eastAsia"/>
        </w:rPr>
        <w:t>（缓存模块）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files</w:t>
      </w:r>
      <w:r>
        <w:rPr>
          <w:rFonts w:cs="宋体" w:hint="eastAsia"/>
        </w:rPr>
        <w:t>（上传文件存放目录）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attach--------------------</w:t>
      </w:r>
      <w:r>
        <w:rPr>
          <w:rFonts w:cs="宋体" w:hint="eastAsia"/>
        </w:rPr>
        <w:t>附件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public---------------------</w:t>
      </w:r>
      <w:r>
        <w:rPr>
          <w:rFonts w:cs="宋体" w:hint="eastAsia"/>
        </w:rPr>
        <w:t>公共文件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  <w:r>
        <w:t>lib-------------</w:t>
      </w:r>
      <w:r>
        <w:rPr>
          <w:rFonts w:cs="宋体" w:hint="eastAsia"/>
        </w:rPr>
        <w:t>系统核心文件</w:t>
      </w:r>
    </w:p>
    <w:p w:rsidR="00836040" w:rsidRDefault="00836040">
      <w:pPr>
        <w:pStyle w:val="ListParagraph1"/>
        <w:ind w:left="360" w:firstLineChars="0" w:firstLine="0"/>
        <w:rPr>
          <w:rFonts w:cs="Times New Roman"/>
        </w:rPr>
      </w:pPr>
    </w:p>
    <w:p w:rsidR="00836040" w:rsidRDefault="00836040">
      <w:pPr>
        <w:rPr>
          <w:rFonts w:cs="Times New Roman"/>
          <w:b/>
          <w:bCs/>
          <w:sz w:val="30"/>
          <w:szCs w:val="30"/>
        </w:rPr>
      </w:pPr>
      <w:r>
        <w:rPr>
          <w:rFonts w:cs="宋体" w:hint="eastAsia"/>
          <w:b/>
          <w:bCs/>
          <w:sz w:val="30"/>
          <w:szCs w:val="30"/>
        </w:rPr>
        <w:t>四、</w:t>
      </w:r>
      <w:r>
        <w:rPr>
          <w:b/>
          <w:bCs/>
          <w:sz w:val="30"/>
          <w:szCs w:val="30"/>
        </w:rPr>
        <w:t>UC</w:t>
      </w:r>
      <w:r>
        <w:rPr>
          <w:rFonts w:cs="宋体" w:hint="eastAsia"/>
          <w:b/>
          <w:bCs/>
          <w:sz w:val="30"/>
          <w:szCs w:val="30"/>
        </w:rPr>
        <w:t>整合请参照：</w:t>
      </w:r>
    </w:p>
    <w:p w:rsidR="00836040" w:rsidRDefault="00836040">
      <w:pPr>
        <w:rPr>
          <w:rFonts w:cs="Times New Roman"/>
        </w:rPr>
      </w:pPr>
    </w:p>
    <w:p w:rsidR="00836040" w:rsidRDefault="00836040">
      <w:pPr>
        <w:widowControl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ascii="Tahoma" w:hAnsi="Tahoma" w:cs="宋体" w:hint="eastAsia"/>
          <w:color w:val="444444"/>
          <w:kern w:val="0"/>
          <w:shd w:val="clear" w:color="auto" w:fill="FFFFFF"/>
        </w:rPr>
        <w:t>首先，必须全部是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>UTF-8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编码的程序，</w:t>
      </w:r>
      <w:r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、</w:t>
      </w:r>
      <w:r>
        <w:rPr>
          <w:rFonts w:ascii="Tahoma" w:hAnsi="Tahoma" w:cs="Tahoma"/>
          <w:color w:val="444444"/>
          <w:kern w:val="0"/>
          <w:shd w:val="clear" w:color="auto" w:fill="FFFFFF"/>
        </w:rPr>
        <w:t>Ucenter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、</w:t>
      </w:r>
      <w:r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。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论坛</w:t>
      </w:r>
      <w:r>
        <w:rPr>
          <w:rFonts w:ascii="Tahoma" w:hAnsi="Tahoma" w:cs="Tahoma"/>
          <w:color w:val="444444"/>
          <w:kern w:val="0"/>
          <w:shd w:val="clear" w:color="auto" w:fill="FFFFFF"/>
        </w:rPr>
        <w:t>3.0-3.1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版本，</w:t>
      </w:r>
      <w:r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考试系统</w:t>
      </w:r>
      <w:r>
        <w:rPr>
          <w:rFonts w:ascii="Tahoma" w:hAnsi="Tahoma" w:cs="Tahoma"/>
          <w:color w:val="444444"/>
          <w:kern w:val="0"/>
          <w:shd w:val="clear" w:color="auto" w:fill="FFFFFF"/>
        </w:rPr>
        <w:t>1.2-1.21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版本。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1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和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①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登录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Ucenter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，点击应用管理，添加新应用。如图：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5" o:spid="_x0000_i1081" type="#_x0000_t75" alt="http://www.phpems.net/forum/data/attachment/forum/201401/22/131643bl185bkb8t885mva.png" style="width:445.5pt;height:233.25pt;visibility:visible">
            <v:imagedata r:id="rId62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②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按照下图所示填写，未提及的选项保持默认。如图：</w:t>
      </w:r>
      <w:r>
        <w:rPr>
          <w:rFonts w:ascii="Tahoma" w:hAnsi="Tahoma" w:cs="Tahoma"/>
          <w:color w:val="444444"/>
          <w:kern w:val="0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4" o:spid="_x0000_i1082" type="#_x0000_t75" alt="http://www.phpems.net/forum/data/attachment/forum/201401/22/131643c2ic2thh2ct4ts6c.png" style="width:387.75pt;height:348pt;visibility:visible">
            <v:imagedata r:id="rId63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3" o:spid="_x0000_i1083" type="#_x0000_t75" alt="http://www.phpems.net/forum/data/attachment/forum/201401/22/131644wzlbyexgfxy4ebfg.png" style="width:380.25pt;height:366.75pt;visibility:visible">
            <v:imagedata r:id="rId64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③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提交后，到页面最底下会出来一个配置信息，复制下来。如图：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2" o:spid="_x0000_i1084" type="#_x0000_t75" alt="http://www.phpems.net/forum/data/attachment/forum/201401/22/131645xixgykj3iijffgbh.png" style="width:237.75pt;height:213pt;visibility:visible">
            <v:imagedata r:id="rId65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④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、打开考试系统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api/config.ini.php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文件，将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php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后的内容删除，并将复制的内容粘贴在这。如图：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1" o:spid="_x0000_i1085" type="#_x0000_t75" alt="http://www.phpems.net/forum/data/attachment/forum/201401/22/131645xzccxvzkpltxbzer.png" style="width:390pt;height:289.5pt;visibility:visible">
            <v:imagedata r:id="rId66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⑤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、点击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DZ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的返回应用列表，会发现通信成功。如图：</w:t>
      </w:r>
      <w:r>
        <w:rPr>
          <w:rFonts w:ascii="Tahoma" w:hAnsi="Tahoma" w:cs="Tahoma"/>
          <w:color w:val="444444"/>
          <w:kern w:val="0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60" o:spid="_x0000_i1086" type="#_x0000_t75" alt="http://www.phpems.net/forum/data/attachment/forum/201401/22/131646oon4goi2oh3dzgoh.png" style="width:329.25pt;height:140.25pt;visibility:visible">
            <v:imagedata r:id="rId67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59" o:spid="_x0000_i1087" type="#_x0000_t75" alt="http://www.phpems.net/forum/data/attachment/forum/201401/22/131648xopc1eom12q11hos.png" style="width:450pt;height:96pt;visibility:visible">
            <v:imagedata r:id="rId68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⑥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、点击数据列表，通知列表，点击未通知，手动通知下。如图：</w:t>
      </w:r>
      <w:r>
        <w:rPr>
          <w:rFonts w:ascii="Tahoma" w:hAnsi="Tahoma" w:cs="Tahoma"/>
          <w:color w:val="444444"/>
          <w:kern w:val="0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58" o:spid="_x0000_i1088" type="#_x0000_t75" alt="http://www.phpems.net/forum/data/attachment/forum/201401/22/131648foa8s7oaaafnan6r.png" style="width:449.25pt;height:2in;visibility:visible">
            <v:imagedata r:id="rId69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57" o:spid="_x0000_i1089" type="#_x0000_t75" alt="http://www.phpems.net/forum/data/attachment/forum/201401/22/131649uqjtrta2qaajyz27.png" style="width:446.25pt;height:102pt;visibility:visible">
            <v:imagedata r:id="rId70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Microsoft YaHei UI" w:eastAsia="Microsoft YaHei UI" w:hAnsi="Microsoft YaHei UI" w:cs="Microsoft YaHei UI" w:hint="eastAsia"/>
          <w:b/>
          <w:bCs/>
          <w:color w:val="444444"/>
          <w:kern w:val="0"/>
          <w:shd w:val="clear" w:color="auto" w:fill="FFFFFF"/>
        </w:rPr>
        <w:t>⑦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、到此，整合成功了，同步登录。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2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和第一种方法一样，但是整合后不能同步登录的原因是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@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火眼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手贱（他自己说的</w:t>
      </w:r>
      <w:r w:rsidRPr="0042356D">
        <w:rPr>
          <w:rFonts w:ascii="宋体" w:cs="Times New Roman"/>
          <w:noProof/>
          <w:kern w:val="0"/>
          <w:sz w:val="24"/>
          <w:szCs w:val="24"/>
        </w:rPr>
        <w:pict>
          <v:shape id="图片 56" o:spid="_x0000_i1090" type="#_x0000_t75" alt="http://phpems.net/forum/static/image/smiley/default/titter.gif" style="width:15pt;height:15pt;visibility:visible">
            <v:imagedata r:id="rId71" o:title=""/>
            <o:lock v:ext="edit" cropping="t"/>
          </v:shape>
        </w:pic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）把一个常量改了。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修改方法：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打开考试系统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api/uc.php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文件，找到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206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行（可以搜索</w:t>
      </w:r>
      <w:r>
        <w:rPr>
          <w:rFonts w:ascii="Tahoma" w:hAnsi="Tahoma" w:cs="Tahoma"/>
          <w:color w:val="444444"/>
          <w:kern w:val="0"/>
          <w:shd w:val="clear" w:color="auto" w:fill="FFFFFF"/>
        </w:rPr>
        <w:t>SK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），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SK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修改为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CS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即可。</w:t>
      </w:r>
      <w:r>
        <w:rPr>
          <w:rFonts w:ascii="Tahoma" w:hAnsi="Tahoma" w:cs="Tahoma"/>
          <w:color w:val="444444"/>
          <w:kern w:val="0"/>
        </w:rPr>
        <w:br/>
      </w:r>
    </w:p>
    <w:p w:rsidR="00836040" w:rsidRDefault="00836040">
      <w:pPr>
        <w:widowControl/>
        <w:numPr>
          <w:ilvl w:val="0"/>
          <w:numId w:val="4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ascii="Consolas" w:hAnsi="Consolas" w:cs="Consolas"/>
          <w:color w:val="666666"/>
          <w:kern w:val="0"/>
          <w:sz w:val="18"/>
          <w:szCs w:val="18"/>
        </w:rPr>
        <w:t>$key = SK;</w:t>
      </w:r>
    </w:p>
    <w:p w:rsidR="00836040" w:rsidRDefault="00836040">
      <w:pPr>
        <w:widowControl/>
        <w:numPr>
          <w:ilvl w:val="0"/>
          <w:numId w:val="4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ascii="Consolas" w:hAnsi="Consolas" w:cs="宋体" w:hint="eastAsia"/>
          <w:color w:val="666666"/>
          <w:kern w:val="0"/>
          <w:sz w:val="18"/>
          <w:szCs w:val="18"/>
        </w:rPr>
        <w:t>改为</w:t>
      </w:r>
    </w:p>
    <w:p w:rsidR="00836040" w:rsidRDefault="00836040">
      <w:pPr>
        <w:widowControl/>
        <w:numPr>
          <w:ilvl w:val="0"/>
          <w:numId w:val="4"/>
        </w:numPr>
        <w:shd w:val="clear" w:color="auto" w:fill="F7F7F7"/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ascii="Consolas" w:hAnsi="Consolas" w:cs="Consolas"/>
          <w:color w:val="666666"/>
          <w:kern w:val="0"/>
          <w:sz w:val="18"/>
          <w:szCs w:val="18"/>
        </w:rPr>
        <w:t>$key = CS;</w:t>
      </w:r>
    </w:p>
    <w:p w:rsidR="00836040" w:rsidRDefault="00836040">
      <w:pPr>
        <w:widowControl/>
        <w:shd w:val="clear" w:color="auto" w:fill="F7F7F7"/>
        <w:spacing w:line="315" w:lineRule="atLeast"/>
        <w:jc w:val="left"/>
        <w:rPr>
          <w:rFonts w:ascii="Tahoma" w:hAnsi="Tahoma" w:cs="Tahoma"/>
          <w:color w:val="444444"/>
          <w:kern w:val="0"/>
        </w:rPr>
      </w:pPr>
      <w:r>
        <w:rPr>
          <w:rFonts w:ascii="Tahoma" w:hAnsi="Tahoma" w:cs="宋体" w:hint="eastAsia"/>
          <w:color w:val="666666"/>
          <w:kern w:val="0"/>
          <w:sz w:val="18"/>
          <w:szCs w:val="18"/>
        </w:rPr>
        <w:t>复制代码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br/>
        <w:t>3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DZ3.1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PE1.2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</w:rPr>
        <w:t>整合</w:t>
      </w:r>
    </w:p>
    <w:p w:rsidR="00836040" w:rsidRDefault="00836040">
      <w:pPr>
        <w:rPr>
          <w:rFonts w:cs="Times New Roman"/>
        </w:rPr>
      </w:pP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和第一种方法一样，但是整合后不能同步登录的原因是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@Discuz 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color w:val="444444"/>
          <w:kern w:val="0"/>
          <w:shd w:val="clear" w:color="auto" w:fill="FFFFFF"/>
        </w:rPr>
        <w:t>xss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过滤函数做了修改，导致不能接受到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UC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的通知。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修改方法：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打开论坛的</w:t>
      </w:r>
      <w:r>
        <w:rPr>
          <w:rFonts w:ascii="Tahoma" w:hAnsi="Tahoma" w:cs="Tahoma"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source/class/discuz/discuz_application.php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文件，找到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350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行</w:t>
      </w:r>
      <w:r>
        <w:rPr>
          <w:rFonts w:ascii="Tahoma" w:hAnsi="Tahoma" w:cs="Tahoma"/>
          <w:color w:val="444444"/>
          <w:kern w:val="0"/>
          <w:shd w:val="clear" w:color="auto" w:fill="FFFFFF"/>
        </w:rPr>
        <w:t>_xss_check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函数，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368-372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的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foreach</w:t>
      </w:r>
      <w:r>
        <w:rPr>
          <w:rFonts w:ascii="Tahoma" w:hAnsi="Tahoma" w:cs="宋体" w:hint="eastAsia"/>
          <w:b/>
          <w:bCs/>
          <w:color w:val="444444"/>
          <w:kern w:val="0"/>
          <w:shd w:val="clear" w:color="auto" w:fill="FFFFFF"/>
        </w:rPr>
        <w:t>注释掉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。</w:t>
      </w:r>
      <w:r>
        <w:rPr>
          <w:rFonts w:ascii="Tahoma" w:hAnsi="Tahoma" w:cs="Tahoma"/>
          <w:color w:val="444444"/>
          <w:kern w:val="0"/>
        </w:rPr>
        <w:br/>
      </w:r>
      <w:r w:rsidRPr="0042356D">
        <w:rPr>
          <w:rFonts w:ascii="Tahoma" w:hAnsi="Tahoma" w:cs="Tahoma"/>
          <w:b/>
          <w:noProof/>
          <w:color w:val="444444"/>
          <w:kern w:val="0"/>
          <w:shd w:val="clear" w:color="auto" w:fill="FFFFFF"/>
        </w:rPr>
        <w:pict>
          <v:shape id="图片 55" o:spid="_x0000_i1091" type="#_x0000_t75" alt="http://www.phpems.net/forum/data/attachment/forum/201401/22/131650sway50uiu2zyhkah.png" style="width:405.75pt;height:126pt;visibility:visible">
            <v:imagedata r:id="rId72" o:title=""/>
          </v:shape>
        </w:pic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4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DZ3.1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>
        <w:rPr>
          <w:rFonts w:ascii="Tahoma" w:hAnsi="Tahoma" w:cs="宋体" w:hint="eastAsia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/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和第一种方法一样，就是进行第二步对</w:t>
      </w:r>
      <w:r>
        <w:rPr>
          <w:rFonts w:ascii="Tahoma" w:hAnsi="Tahoma" w:cs="Tahoma"/>
          <w:color w:val="444444"/>
          <w:kern w:val="0"/>
          <w:shd w:val="clear" w:color="auto" w:fill="FFFFFF"/>
        </w:rPr>
        <w:t>PE1.21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进行修改，进行第三部对</w:t>
      </w:r>
      <w:r>
        <w:rPr>
          <w:rFonts w:ascii="Tahoma" w:hAnsi="Tahoma" w:cs="Tahoma"/>
          <w:color w:val="444444"/>
          <w:kern w:val="0"/>
          <w:shd w:val="clear" w:color="auto" w:fill="FFFFFF"/>
        </w:rPr>
        <w:t>DZ3.1</w:t>
      </w:r>
      <w:r>
        <w:rPr>
          <w:rFonts w:ascii="Tahoma" w:hAnsi="Tahoma" w:cs="宋体" w:hint="eastAsia"/>
          <w:color w:val="444444"/>
          <w:kern w:val="0"/>
          <w:shd w:val="clear" w:color="auto" w:fill="FFFFFF"/>
        </w:rPr>
        <w:t>进行修改。</w:t>
      </w:r>
    </w:p>
    <w:sectPr w:rsidR="00836040" w:rsidSect="008B6BA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es New Roma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altName w:val="微软雅黑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076260"/>
    <w:multiLevelType w:val="multilevel"/>
    <w:tmpl w:val="3A076260"/>
    <w:lvl w:ilvl="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50DD6B2A"/>
    <w:multiLevelType w:val="multilevel"/>
    <w:tmpl w:val="50DD6B2A"/>
    <w:lvl w:ilvl="0">
      <w:start w:val="1"/>
      <w:numFmt w:val="decimal"/>
      <w:lvlText w:val="%1、"/>
      <w:lvlJc w:val="left"/>
      <w:pPr>
        <w:ind w:left="108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156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98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240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82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324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366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408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4500" w:hanging="420"/>
      </w:pPr>
      <w:rPr>
        <w:rFonts w:cs="Times New Roman"/>
      </w:rPr>
    </w:lvl>
  </w:abstractNum>
  <w:abstractNum w:abstractNumId="2">
    <w:nsid w:val="54436479"/>
    <w:multiLevelType w:val="multilevel"/>
    <w:tmpl w:val="54436479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5EDD180B"/>
    <w:multiLevelType w:val="multilevel"/>
    <w:tmpl w:val="5EDD18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  <w:rPr>
        <w:rFonts w:cs="Times New Roman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B1C19"/>
    <w:rsid w:val="00056E01"/>
    <w:rsid w:val="00066287"/>
    <w:rsid w:val="000C2685"/>
    <w:rsid w:val="000C7FE2"/>
    <w:rsid w:val="001049E9"/>
    <w:rsid w:val="00116FE4"/>
    <w:rsid w:val="00152BD3"/>
    <w:rsid w:val="00167762"/>
    <w:rsid w:val="00175E47"/>
    <w:rsid w:val="001D1605"/>
    <w:rsid w:val="00247269"/>
    <w:rsid w:val="00281B00"/>
    <w:rsid w:val="00283E7C"/>
    <w:rsid w:val="00290407"/>
    <w:rsid w:val="002C4E70"/>
    <w:rsid w:val="002D2C1F"/>
    <w:rsid w:val="003424F4"/>
    <w:rsid w:val="0037358D"/>
    <w:rsid w:val="003842A1"/>
    <w:rsid w:val="003A5132"/>
    <w:rsid w:val="003F2916"/>
    <w:rsid w:val="00411482"/>
    <w:rsid w:val="0042356D"/>
    <w:rsid w:val="00431919"/>
    <w:rsid w:val="00502EDA"/>
    <w:rsid w:val="005264F9"/>
    <w:rsid w:val="00542E40"/>
    <w:rsid w:val="005574A7"/>
    <w:rsid w:val="00592587"/>
    <w:rsid w:val="005C6867"/>
    <w:rsid w:val="00640121"/>
    <w:rsid w:val="0067403A"/>
    <w:rsid w:val="00682560"/>
    <w:rsid w:val="006E00B1"/>
    <w:rsid w:val="00794DD3"/>
    <w:rsid w:val="007E151D"/>
    <w:rsid w:val="00803639"/>
    <w:rsid w:val="00812C08"/>
    <w:rsid w:val="00833510"/>
    <w:rsid w:val="0083475E"/>
    <w:rsid w:val="00836040"/>
    <w:rsid w:val="00880185"/>
    <w:rsid w:val="00891C67"/>
    <w:rsid w:val="008B6BA3"/>
    <w:rsid w:val="008F7690"/>
    <w:rsid w:val="00943CCD"/>
    <w:rsid w:val="00967F73"/>
    <w:rsid w:val="009D4084"/>
    <w:rsid w:val="009E47D9"/>
    <w:rsid w:val="00A90E97"/>
    <w:rsid w:val="00A96F36"/>
    <w:rsid w:val="00AB36A9"/>
    <w:rsid w:val="00B13A8A"/>
    <w:rsid w:val="00BB1C19"/>
    <w:rsid w:val="00BD3F2C"/>
    <w:rsid w:val="00C4529C"/>
    <w:rsid w:val="00C57B8A"/>
    <w:rsid w:val="00C93257"/>
    <w:rsid w:val="00CA0E17"/>
    <w:rsid w:val="00CA3641"/>
    <w:rsid w:val="00CB441E"/>
    <w:rsid w:val="00CC0C55"/>
    <w:rsid w:val="00CD54EC"/>
    <w:rsid w:val="00D744E3"/>
    <w:rsid w:val="00D94134"/>
    <w:rsid w:val="00D95997"/>
    <w:rsid w:val="00DA6128"/>
    <w:rsid w:val="00DD07C9"/>
    <w:rsid w:val="00DF6328"/>
    <w:rsid w:val="00E06D19"/>
    <w:rsid w:val="00E11D98"/>
    <w:rsid w:val="00E829C9"/>
    <w:rsid w:val="00E83E76"/>
    <w:rsid w:val="00EB1334"/>
    <w:rsid w:val="00EB177A"/>
    <w:rsid w:val="00F11077"/>
    <w:rsid w:val="00F12B6B"/>
    <w:rsid w:val="00F34F5F"/>
    <w:rsid w:val="00F6780B"/>
    <w:rsid w:val="00F74AB1"/>
    <w:rsid w:val="00FD16E6"/>
    <w:rsid w:val="00FD75C4"/>
    <w:rsid w:val="27B516CA"/>
    <w:rsid w:val="2EFF1E13"/>
    <w:rsid w:val="48763CC1"/>
    <w:rsid w:val="54BF0A4B"/>
    <w:rsid w:val="54D50A2E"/>
    <w:rsid w:val="68AC3156"/>
    <w:rsid w:val="68E11771"/>
    <w:rsid w:val="6C523713"/>
    <w:rsid w:val="7CA950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Hyperlink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6BA3"/>
    <w:pPr>
      <w:widowControl w:val="0"/>
      <w:jc w:val="both"/>
    </w:pPr>
    <w:rPr>
      <w:rFonts w:cs="Calibri"/>
      <w:szCs w:val="21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99"/>
    <w:qFormat/>
    <w:rsid w:val="008B6BA3"/>
    <w:rPr>
      <w:rFonts w:cs="Times New Roman"/>
      <w:b/>
    </w:rPr>
  </w:style>
  <w:style w:type="character" w:styleId="Emphasis">
    <w:name w:val="Emphasis"/>
    <w:basedOn w:val="DefaultParagraphFont"/>
    <w:uiPriority w:val="99"/>
    <w:qFormat/>
    <w:rsid w:val="008B6BA3"/>
    <w:rPr>
      <w:rFonts w:cs="Times New Roman"/>
      <w:i/>
    </w:rPr>
  </w:style>
  <w:style w:type="character" w:styleId="Hyperlink">
    <w:name w:val="Hyperlink"/>
    <w:basedOn w:val="DefaultParagraphFont"/>
    <w:uiPriority w:val="99"/>
    <w:rsid w:val="008B6BA3"/>
    <w:rPr>
      <w:rFonts w:cs="Times New Roman"/>
      <w:color w:val="0563C1"/>
      <w:u w:val="single"/>
    </w:rPr>
  </w:style>
  <w:style w:type="paragraph" w:customStyle="1" w:styleId="ListParagraph1">
    <w:name w:val="List Paragraph1"/>
    <w:basedOn w:val="Normal"/>
    <w:uiPriority w:val="99"/>
    <w:rsid w:val="008B6BA3"/>
    <w:pPr>
      <w:ind w:firstLineChars="200" w:firstLine="420"/>
    </w:pPr>
  </w:style>
  <w:style w:type="character" w:customStyle="1" w:styleId="apple-converted-space">
    <w:name w:val="apple-converted-space"/>
    <w:basedOn w:val="DefaultParagraphFont"/>
    <w:uiPriority w:val="99"/>
    <w:rsid w:val="008B6BA3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3.png"/><Relationship Id="rId71" Type="http://schemas.openxmlformats.org/officeDocument/2006/relationships/image" Target="media/image66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127.0.0.1/kaoshi/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</TotalTime>
  <Pages>22</Pages>
  <Words>339</Words>
  <Characters>1936</Characters>
  <Application>Microsoft Office Outlook</Application>
  <DocSecurity>0</DocSecurity>
  <Lines>0</Lines>
  <Paragraphs>0</Paragraphs>
  <ScaleCrop>false</ScaleCrop>
  <Company>Sky123.Org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xk</dc:creator>
  <cp:keywords/>
  <dc:description/>
  <cp:lastModifiedBy>jhuser</cp:lastModifiedBy>
  <cp:revision>4</cp:revision>
  <dcterms:created xsi:type="dcterms:W3CDTF">2014-02-23T03:07:00Z</dcterms:created>
  <dcterms:modified xsi:type="dcterms:W3CDTF">2016-09-19T13:07:00Z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